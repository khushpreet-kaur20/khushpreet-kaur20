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6ECF764F" w14:textId="77777777" w:rsidTr="001B2ABD">
        <w:trPr>
          <w:trHeight w:val="4410"/>
        </w:trPr>
        <w:tc>
          <w:tcPr>
            <w:tcW w:w="3600" w:type="dxa"/>
            <w:vAlign w:val="bottom"/>
          </w:tcPr>
          <w:p w14:paraId="3BD48543" w14:textId="2E47EA72" w:rsidR="001B2ABD" w:rsidRDefault="00FD2CD1" w:rsidP="001B2ABD">
            <w:pPr>
              <w:tabs>
                <w:tab w:val="left" w:pos="990"/>
              </w:tabs>
              <w:jc w:val="center"/>
            </w:pPr>
            <w:r>
              <w:rPr>
                <w:noProof/>
              </w:rPr>
              <w:drawing>
                <wp:inline distT="0" distB="0" distL="0" distR="0" wp14:anchorId="17F9E019" wp14:editId="1984212E">
                  <wp:extent cx="2139950" cy="2065655"/>
                  <wp:effectExtent l="0" t="0" r="0" b="0"/>
                  <wp:docPr id="14451333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tc>
        <w:tc>
          <w:tcPr>
            <w:tcW w:w="720" w:type="dxa"/>
          </w:tcPr>
          <w:p w14:paraId="63091DCD" w14:textId="77777777" w:rsidR="001B2ABD" w:rsidRDefault="001B2ABD" w:rsidP="000C45FF">
            <w:pPr>
              <w:tabs>
                <w:tab w:val="left" w:pos="990"/>
              </w:tabs>
            </w:pPr>
          </w:p>
        </w:tc>
        <w:tc>
          <w:tcPr>
            <w:tcW w:w="6470" w:type="dxa"/>
            <w:vAlign w:val="bottom"/>
          </w:tcPr>
          <w:p w14:paraId="6FC91FBB" w14:textId="3E1B5C3C" w:rsidR="001B2ABD" w:rsidRDefault="00F54B62" w:rsidP="001B2ABD">
            <w:pPr>
              <w:pStyle w:val="Title"/>
            </w:pPr>
            <w:r>
              <w:t>Khushpreet Kaur</w:t>
            </w:r>
          </w:p>
          <w:p w14:paraId="11D3361B" w14:textId="3CA4B208" w:rsidR="001B2ABD" w:rsidRDefault="00FD2CD1" w:rsidP="001B2ABD">
            <w:pPr>
              <w:pStyle w:val="Subtitle"/>
            </w:pPr>
            <w:r>
              <w:rPr>
                <w:spacing w:val="0"/>
                <w:w w:val="100"/>
              </w:rPr>
              <w:t>Full stack developer</w:t>
            </w:r>
          </w:p>
        </w:tc>
      </w:tr>
      <w:tr w:rsidR="001B2ABD" w14:paraId="21AB0EA0" w14:textId="77777777" w:rsidTr="001B2ABD">
        <w:tc>
          <w:tcPr>
            <w:tcW w:w="3600" w:type="dxa"/>
          </w:tcPr>
          <w:sdt>
            <w:sdtPr>
              <w:id w:val="-1711873194"/>
              <w:placeholder>
                <w:docPart w:val="1739E2F6501544279DD537514B124D05"/>
              </w:placeholder>
              <w:temporary/>
              <w:showingPlcHdr/>
              <w15:appearance w15:val="hidden"/>
            </w:sdtPr>
            <w:sdtEndPr/>
            <w:sdtContent>
              <w:p w14:paraId="77D0E12B" w14:textId="2FB23D1C" w:rsidR="006E3C6A" w:rsidRDefault="00036450" w:rsidP="006E3C6A">
                <w:pPr>
                  <w:pStyle w:val="Heading3"/>
                </w:pPr>
                <w:r w:rsidRPr="00D5459D">
                  <w:t>Profile</w:t>
                </w:r>
              </w:p>
            </w:sdtContent>
          </w:sdt>
          <w:p w14:paraId="51A0D38A" w14:textId="235B2A1B" w:rsidR="00036450" w:rsidRDefault="006E3C6A" w:rsidP="006E3C6A">
            <w:r>
              <w:t>Driven individual passionate about learning and building high-quality cloud applications. Strong academic background in programming, algorithms, data structures, and computer organization. A disciplined self-starter with agile team collaboration skills, excellent communication, and proficiency in modern object-oriented languages. Experienced in web technologies, relational databases, design patterns, and performance optimization. Familiar with JavaScript libraries (e.g., React, Angular). Committed to solving challenging problems and fostering innovation in software development.</w:t>
            </w:r>
          </w:p>
          <w:p w14:paraId="21E03857" w14:textId="77777777" w:rsidR="00036450" w:rsidRDefault="00036450" w:rsidP="00036450"/>
          <w:sdt>
            <w:sdtPr>
              <w:id w:val="-1954003311"/>
              <w:placeholder>
                <w:docPart w:val="250F28B40158499BAD9CFB5662DFEEA6"/>
              </w:placeholder>
              <w:temporary/>
              <w:showingPlcHdr/>
              <w15:appearance w15:val="hidden"/>
            </w:sdtPr>
            <w:sdtEndPr/>
            <w:sdtContent>
              <w:p w14:paraId="31DE27F7" w14:textId="77777777" w:rsidR="00036450" w:rsidRPr="00CB0055" w:rsidRDefault="00CB0055" w:rsidP="00CB0055">
                <w:pPr>
                  <w:pStyle w:val="Heading3"/>
                </w:pPr>
                <w:r w:rsidRPr="00CB0055">
                  <w:t>Contact</w:t>
                </w:r>
              </w:p>
            </w:sdtContent>
          </w:sdt>
          <w:sdt>
            <w:sdtPr>
              <w:id w:val="1111563247"/>
              <w:placeholder>
                <w:docPart w:val="1CA7317BD5EA4C0184B38DD42FA1B4AC"/>
              </w:placeholder>
              <w:temporary/>
              <w:showingPlcHdr/>
              <w15:appearance w15:val="hidden"/>
            </w:sdtPr>
            <w:sdtEndPr/>
            <w:sdtContent>
              <w:p w14:paraId="32AFF7B6" w14:textId="77777777" w:rsidR="004D3011" w:rsidRDefault="004D3011" w:rsidP="004D3011">
                <w:r w:rsidRPr="004D3011">
                  <w:t>PHONE:</w:t>
                </w:r>
              </w:p>
            </w:sdtContent>
          </w:sdt>
          <w:p w14:paraId="23BED7D0" w14:textId="2978BF11" w:rsidR="004D3011" w:rsidRDefault="00165AA3" w:rsidP="004D3011">
            <w:r>
              <w:t>4379897132</w:t>
            </w:r>
          </w:p>
          <w:p w14:paraId="6B6A001B" w14:textId="77777777" w:rsidR="004D3011" w:rsidRPr="004D3011" w:rsidRDefault="004D3011" w:rsidP="004D3011"/>
          <w:p w14:paraId="0D60C1F3" w14:textId="247068D9" w:rsidR="004D3011" w:rsidRDefault="00B17020" w:rsidP="004D3011">
            <w:r>
              <w:t>Website:</w:t>
            </w:r>
          </w:p>
          <w:p w14:paraId="62F39BF4" w14:textId="0AC2309A" w:rsidR="00B17020" w:rsidRDefault="00DF25F7" w:rsidP="004D3011">
            <w:hyperlink r:id="rId12" w:history="1">
              <w:r w:rsidRPr="00DF25F7">
                <w:rPr>
                  <w:rFonts w:ascii="Segoe UI" w:hAnsi="Segoe UI" w:cs="Segoe UI"/>
                  <w:color w:val="0000FF"/>
                  <w:sz w:val="21"/>
                  <w:szCs w:val="21"/>
                  <w:u w:val="single"/>
                  <w:shd w:val="clear" w:color="auto" w:fill="FFFFFF"/>
                </w:rPr>
                <w:t>linkedin.com/in/khushpreet-kaur-276b38229</w:t>
              </w:r>
            </w:hyperlink>
          </w:p>
          <w:p w14:paraId="53FD2E17" w14:textId="77777777" w:rsidR="004D3011" w:rsidRDefault="004D3011" w:rsidP="004D3011"/>
          <w:p w14:paraId="22E33060" w14:textId="77777777" w:rsidR="00D25C19" w:rsidRDefault="00654910" w:rsidP="0047421F">
            <w:sdt>
              <w:sdtPr>
                <w:id w:val="-240260293"/>
                <w:placeholder>
                  <w:docPart w:val="CC3B44EB40E844899F26375675CE28EE"/>
                </w:placeholder>
                <w:temporary/>
                <w:showingPlcHdr/>
                <w15:appearance w15:val="hidden"/>
              </w:sdtPr>
              <w:sdtEndPr/>
              <w:sdtContent>
                <w:r w:rsidR="004D3011" w:rsidRPr="004D3011">
                  <w:t>EMAIL:</w:t>
                </w:r>
              </w:sdtContent>
            </w:sdt>
            <w:r w:rsidR="0047421F">
              <w:t>khushpreetsandhu</w:t>
            </w:r>
            <w:r w:rsidR="00D25C19">
              <w:t>0809@gmail.com</w:t>
            </w:r>
          </w:p>
          <w:p w14:paraId="04FFC358" w14:textId="10754BE6" w:rsidR="00D25C19" w:rsidRDefault="00D25C19" w:rsidP="00D25C19">
            <w:pPr>
              <w:pStyle w:val="Heading3"/>
              <w:rPr>
                <w:rFonts w:asciiTheme="minorHAnsi" w:eastAsiaTheme="minorEastAsia" w:hAnsiTheme="minorHAnsi" w:cstheme="minorBidi"/>
                <w:color w:val="auto"/>
                <w:sz w:val="18"/>
                <w:szCs w:val="22"/>
              </w:rPr>
            </w:pPr>
            <w:r>
              <w:t>Hobbies</w:t>
            </w:r>
          </w:p>
          <w:p w14:paraId="1BB8371B" w14:textId="16B9E831" w:rsidR="004D3011" w:rsidRPr="00CB0055" w:rsidRDefault="004D3011" w:rsidP="0047421F"/>
          <w:p w14:paraId="0526BFE8" w14:textId="496F14A7" w:rsidR="004D3011" w:rsidRDefault="00C52031" w:rsidP="004D3011">
            <w:r>
              <w:t>Playing Table Tennis</w:t>
            </w:r>
          </w:p>
          <w:p w14:paraId="3A9CEA7E" w14:textId="6F5ADF08" w:rsidR="004D3011" w:rsidRDefault="00C52031" w:rsidP="004D3011">
            <w:r>
              <w:t>Listening to music</w:t>
            </w:r>
          </w:p>
          <w:p w14:paraId="30DCBAFE" w14:textId="5E4C1CFB" w:rsidR="004D3011" w:rsidRDefault="00C52031" w:rsidP="004D3011">
            <w:r>
              <w:t>Learning new skills</w:t>
            </w:r>
          </w:p>
          <w:p w14:paraId="1EFE663C" w14:textId="7B7C25CD" w:rsidR="004D3011" w:rsidRPr="004D3011" w:rsidRDefault="00A1154D" w:rsidP="004D3011">
            <w:r>
              <w:t>Reading biographies</w:t>
            </w:r>
          </w:p>
        </w:tc>
        <w:tc>
          <w:tcPr>
            <w:tcW w:w="720" w:type="dxa"/>
          </w:tcPr>
          <w:p w14:paraId="20A4DBF9" w14:textId="77777777" w:rsidR="001B2ABD" w:rsidRDefault="001B2ABD" w:rsidP="000C45FF">
            <w:pPr>
              <w:tabs>
                <w:tab w:val="left" w:pos="990"/>
              </w:tabs>
            </w:pPr>
          </w:p>
        </w:tc>
        <w:tc>
          <w:tcPr>
            <w:tcW w:w="6470" w:type="dxa"/>
          </w:tcPr>
          <w:sdt>
            <w:sdtPr>
              <w:id w:val="1049110328"/>
              <w:placeholder>
                <w:docPart w:val="FA9DE86D49A34F5BA3C89837123F812B"/>
              </w:placeholder>
              <w:temporary/>
              <w:showingPlcHdr/>
              <w15:appearance w15:val="hidden"/>
            </w:sdtPr>
            <w:sdtEndPr/>
            <w:sdtContent>
              <w:p w14:paraId="6F97A091" w14:textId="77777777" w:rsidR="001B2ABD" w:rsidRDefault="00E25A26" w:rsidP="00036450">
                <w:pPr>
                  <w:pStyle w:val="Heading2"/>
                </w:pPr>
                <w:r w:rsidRPr="00036450">
                  <w:t>EDUCATION</w:t>
                </w:r>
              </w:p>
            </w:sdtContent>
          </w:sdt>
          <w:p w14:paraId="26F7D4F6" w14:textId="14438D44" w:rsidR="00036450" w:rsidRPr="00036450" w:rsidRDefault="00FD2CD1" w:rsidP="00B359E4">
            <w:pPr>
              <w:pStyle w:val="Heading4"/>
            </w:pPr>
            <w:r>
              <w:t xml:space="preserve">Seneca </w:t>
            </w:r>
            <w:proofErr w:type="gramStart"/>
            <w:r>
              <w:t>college</w:t>
            </w:r>
            <w:r w:rsidR="009E26DF">
              <w:t>(</w:t>
            </w:r>
            <w:proofErr w:type="gramEnd"/>
            <w:r w:rsidR="009E26DF">
              <w:t>Diploma in computer programming)</w:t>
            </w:r>
          </w:p>
          <w:p w14:paraId="0CB1A5A1" w14:textId="20851282" w:rsidR="00036450" w:rsidRPr="00B359E4" w:rsidRDefault="00FD2CD1" w:rsidP="00B359E4">
            <w:pPr>
              <w:pStyle w:val="Date"/>
            </w:pPr>
            <w:r>
              <w:t>2022</w:t>
            </w:r>
            <w:r w:rsidR="00036450" w:rsidRPr="00B359E4">
              <w:t xml:space="preserve"> - </w:t>
            </w:r>
            <w:r>
              <w:t>2023</w:t>
            </w:r>
          </w:p>
          <w:p w14:paraId="2AEA89FA" w14:textId="7552FCCD" w:rsidR="00036450" w:rsidRDefault="00FD2CD1" w:rsidP="00036450">
            <w:r>
              <w:t xml:space="preserve">Graduated with 3.9 overall </w:t>
            </w:r>
            <w:r w:rsidR="009E26DF">
              <w:t xml:space="preserve">GPA and received president honor’s reward as well. Learnt languages like C, C++, java-script, and Python. Besides </w:t>
            </w:r>
            <w:proofErr w:type="gramStart"/>
            <w:r w:rsidR="009E26DF">
              <w:t>that</w:t>
            </w:r>
            <w:proofErr w:type="gramEnd"/>
            <w:r w:rsidR="009E26DF">
              <w:t xml:space="preserve"> I have knowledge about cloud computing, project management and database.</w:t>
            </w:r>
          </w:p>
          <w:p w14:paraId="02BC113E" w14:textId="18855456" w:rsidR="00036450" w:rsidRPr="00B359E4" w:rsidRDefault="009E26DF" w:rsidP="00B359E4">
            <w:pPr>
              <w:pStyle w:val="Heading4"/>
            </w:pPr>
            <w:r>
              <w:t>Heritage Public School, India</w:t>
            </w:r>
          </w:p>
          <w:p w14:paraId="03EE2DB3" w14:textId="7D281D52" w:rsidR="00036450" w:rsidRDefault="009E26DF" w:rsidP="00B359E4">
            <w:pPr>
              <w:pStyle w:val="Date"/>
            </w:pPr>
            <w:r>
              <w:t>2021</w:t>
            </w:r>
          </w:p>
          <w:p w14:paraId="1C22CE3E" w14:textId="03286A21" w:rsidR="009E26DF" w:rsidRPr="009E26DF" w:rsidRDefault="009E26DF" w:rsidP="009E26DF">
            <w:r>
              <w:t>Completed my senior secondary education with 90% overall in non- medical stream.</w:t>
            </w:r>
          </w:p>
          <w:sdt>
            <w:sdtPr>
              <w:id w:val="1001553383"/>
              <w:placeholder>
                <w:docPart w:val="6DA2B758C45C4AB78E7ED4038003FA6A"/>
              </w:placeholder>
              <w:temporary/>
              <w:showingPlcHdr/>
              <w15:appearance w15:val="hidden"/>
            </w:sdtPr>
            <w:sdtEndPr/>
            <w:sdtContent>
              <w:p w14:paraId="587A4AEE" w14:textId="77777777" w:rsidR="00036450" w:rsidRDefault="00036450" w:rsidP="00036450">
                <w:pPr>
                  <w:pStyle w:val="Heading2"/>
                </w:pPr>
                <w:r w:rsidRPr="00036450">
                  <w:t>WORK EXPERIENCE</w:t>
                </w:r>
              </w:p>
            </w:sdtContent>
          </w:sdt>
          <w:p w14:paraId="4F909D11" w14:textId="77777777" w:rsidR="00282007" w:rsidRDefault="00282007" w:rsidP="00282007">
            <w:r>
              <w:t>Frontend Consultant</w:t>
            </w:r>
          </w:p>
          <w:p w14:paraId="79E66E30" w14:textId="77777777" w:rsidR="00282007" w:rsidRDefault="00282007" w:rsidP="00282007">
            <w:r>
              <w:t xml:space="preserve">Freelancing/Contract </w:t>
            </w:r>
            <w:proofErr w:type="gramStart"/>
            <w:r>
              <w:t>based</w:t>
            </w:r>
            <w:proofErr w:type="gramEnd"/>
          </w:p>
          <w:p w14:paraId="181E1F8D" w14:textId="77777777" w:rsidR="00282007" w:rsidRDefault="00282007" w:rsidP="00282007"/>
          <w:p w14:paraId="56AD1E4B" w14:textId="30DC8099" w:rsidR="00282007" w:rsidRDefault="00282007" w:rsidP="00282007">
            <w:r>
              <w:t>October 202</w:t>
            </w:r>
            <w:r>
              <w:t>2</w:t>
            </w:r>
            <w:r>
              <w:t xml:space="preserve"> - </w:t>
            </w:r>
            <w:r w:rsidR="00F6461C">
              <w:t>present</w:t>
            </w:r>
          </w:p>
          <w:p w14:paraId="4A6FF451" w14:textId="77777777" w:rsidR="00282007" w:rsidRDefault="00282007" w:rsidP="00282007"/>
          <w:p w14:paraId="56E59A7B" w14:textId="43FCB5CC" w:rsidR="004D3011" w:rsidRDefault="00282007" w:rsidP="00282007">
            <w:r>
              <w:t xml:space="preserve"> Consultancy/Freelancing role where clients required to modernize and migrate the existing websites written in legacy PHP, Ajax, jQuery etc. to modern frameworks with complete design makeover. Designed, developed and tested the web apps to match the project outlines and addressed any issues clients faced when using the </w:t>
            </w:r>
            <w:proofErr w:type="gramStart"/>
            <w:r>
              <w:t>software</w:t>
            </w:r>
            <w:proofErr w:type="gramEnd"/>
          </w:p>
          <w:sdt>
            <w:sdtPr>
              <w:id w:val="1669594239"/>
              <w:placeholder>
                <w:docPart w:val="5DFA5040A80D46D4986553CA1879B789"/>
              </w:placeholder>
              <w:temporary/>
              <w:showingPlcHdr/>
              <w15:appearance w15:val="hidden"/>
            </w:sdtPr>
            <w:sdtEndPr/>
            <w:sdtContent>
              <w:p w14:paraId="416447DC" w14:textId="77777777" w:rsidR="00036450" w:rsidRDefault="00180329" w:rsidP="00036450">
                <w:pPr>
                  <w:pStyle w:val="Heading2"/>
                </w:pPr>
                <w:r w:rsidRPr="00036450">
                  <w:rPr>
                    <w:rStyle w:val="Heading2Char"/>
                    <w:b/>
                    <w:bCs/>
                    <w:caps/>
                  </w:rPr>
                  <w:t>SKILLS</w:t>
                </w:r>
              </w:p>
            </w:sdtContent>
          </w:sdt>
          <w:p w14:paraId="529F3443" w14:textId="39FB980E" w:rsidR="00173368" w:rsidRDefault="00173368" w:rsidP="00DA3F6E">
            <w:pPr>
              <w:pStyle w:val="ListParagraph"/>
              <w:numPr>
                <w:ilvl w:val="0"/>
                <w:numId w:val="1"/>
              </w:numPr>
            </w:pPr>
            <w:r>
              <w:t>Strong in modern object-oriented languages like C#, Java, C++, Python.</w:t>
            </w:r>
          </w:p>
          <w:p w14:paraId="0C9A9EA5" w14:textId="6CE4C5A2" w:rsidR="00173368" w:rsidRDefault="00173368" w:rsidP="00DA3F6E">
            <w:pPr>
              <w:pStyle w:val="ListParagraph"/>
              <w:numPr>
                <w:ilvl w:val="0"/>
                <w:numId w:val="1"/>
              </w:numPr>
            </w:pPr>
            <w:r>
              <w:t>Solid foundation in programming, algorithms, and data structures.</w:t>
            </w:r>
          </w:p>
          <w:p w14:paraId="751A7417" w14:textId="53D9B341" w:rsidR="00173368" w:rsidRDefault="00173368" w:rsidP="00DA3F6E">
            <w:pPr>
              <w:pStyle w:val="ListParagraph"/>
              <w:numPr>
                <w:ilvl w:val="0"/>
                <w:numId w:val="1"/>
              </w:numPr>
            </w:pPr>
            <w:r>
              <w:t>Excellent communication and teamwork within agile development environments.</w:t>
            </w:r>
          </w:p>
          <w:p w14:paraId="656289DA" w14:textId="4F9627DE" w:rsidR="00173368" w:rsidRDefault="00173368" w:rsidP="00DA3F6E">
            <w:pPr>
              <w:pStyle w:val="ListParagraph"/>
              <w:numPr>
                <w:ilvl w:val="0"/>
                <w:numId w:val="1"/>
              </w:numPr>
            </w:pPr>
            <w:r>
              <w:t>Working knowledge of web technologies, including JavaScript, HTML, CSS, and JSON.</w:t>
            </w:r>
          </w:p>
          <w:p w14:paraId="3F25A155" w14:textId="0D010B64" w:rsidR="00036450" w:rsidRPr="00173368" w:rsidRDefault="00173368" w:rsidP="00DA3F6E">
            <w:pPr>
              <w:pStyle w:val="ListParagraph"/>
              <w:numPr>
                <w:ilvl w:val="0"/>
                <w:numId w:val="1"/>
              </w:numPr>
            </w:pPr>
            <w:r>
              <w:t>Proficient in relational databases and SQL, with a focus on optimization.</w:t>
            </w:r>
          </w:p>
        </w:tc>
      </w:tr>
    </w:tbl>
    <w:p w14:paraId="3A5CD44F" w14:textId="77777777" w:rsidR="00654910" w:rsidRDefault="00654910" w:rsidP="000C45FF">
      <w:pPr>
        <w:tabs>
          <w:tab w:val="left" w:pos="990"/>
        </w:tabs>
      </w:pPr>
    </w:p>
    <w:sectPr w:rsidR="0043117B" w:rsidSect="000C45FF">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53B5F" w14:textId="77777777" w:rsidR="00F54B62" w:rsidRDefault="00F54B62" w:rsidP="000C45FF">
      <w:r>
        <w:separator/>
      </w:r>
    </w:p>
  </w:endnote>
  <w:endnote w:type="continuationSeparator" w:id="0">
    <w:p w14:paraId="0306AEE4" w14:textId="77777777" w:rsidR="00F54B62" w:rsidRDefault="00F54B62"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4A4BA" w14:textId="77777777" w:rsidR="00F54B62" w:rsidRDefault="00F54B62" w:rsidP="000C45FF">
      <w:r>
        <w:separator/>
      </w:r>
    </w:p>
  </w:footnote>
  <w:footnote w:type="continuationSeparator" w:id="0">
    <w:p w14:paraId="46E1E531" w14:textId="77777777" w:rsidR="00F54B62" w:rsidRDefault="00F54B62"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58E08" w14:textId="77777777" w:rsidR="000C45FF" w:rsidRDefault="000C45FF">
    <w:pPr>
      <w:pStyle w:val="Header"/>
    </w:pPr>
    <w:r>
      <w:rPr>
        <w:noProof/>
      </w:rPr>
      <w:drawing>
        <wp:anchor distT="0" distB="0" distL="114300" distR="114300" simplePos="0" relativeHeight="251658240" behindDoc="1" locked="0" layoutInCell="1" allowOverlap="1" wp14:anchorId="0A3D17F0" wp14:editId="64CC0343">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3256E"/>
    <w:multiLevelType w:val="hybridMultilevel"/>
    <w:tmpl w:val="28CEBC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83175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B62"/>
    <w:rsid w:val="00036450"/>
    <w:rsid w:val="00094499"/>
    <w:rsid w:val="000C45FF"/>
    <w:rsid w:val="000E3FD1"/>
    <w:rsid w:val="00112054"/>
    <w:rsid w:val="001317D8"/>
    <w:rsid w:val="001525E1"/>
    <w:rsid w:val="00165AA3"/>
    <w:rsid w:val="00173368"/>
    <w:rsid w:val="00180329"/>
    <w:rsid w:val="0019001F"/>
    <w:rsid w:val="001A74A5"/>
    <w:rsid w:val="001B2ABD"/>
    <w:rsid w:val="001E0391"/>
    <w:rsid w:val="001E1759"/>
    <w:rsid w:val="001F1ECC"/>
    <w:rsid w:val="002400EB"/>
    <w:rsid w:val="00256CF7"/>
    <w:rsid w:val="00281FD5"/>
    <w:rsid w:val="00282007"/>
    <w:rsid w:val="0030481B"/>
    <w:rsid w:val="003156FC"/>
    <w:rsid w:val="003254B5"/>
    <w:rsid w:val="0037121F"/>
    <w:rsid w:val="003910D8"/>
    <w:rsid w:val="003A6B7D"/>
    <w:rsid w:val="003B06CA"/>
    <w:rsid w:val="004071FC"/>
    <w:rsid w:val="00445947"/>
    <w:rsid w:val="0047421F"/>
    <w:rsid w:val="004813B3"/>
    <w:rsid w:val="00496591"/>
    <w:rsid w:val="004C63E4"/>
    <w:rsid w:val="004D3011"/>
    <w:rsid w:val="005262AC"/>
    <w:rsid w:val="005E39D5"/>
    <w:rsid w:val="00600670"/>
    <w:rsid w:val="0062123A"/>
    <w:rsid w:val="00646E75"/>
    <w:rsid w:val="00654910"/>
    <w:rsid w:val="006771D0"/>
    <w:rsid w:val="006A39AA"/>
    <w:rsid w:val="006E3C6A"/>
    <w:rsid w:val="006F715D"/>
    <w:rsid w:val="00715FCB"/>
    <w:rsid w:val="00743101"/>
    <w:rsid w:val="00764C9F"/>
    <w:rsid w:val="007775E1"/>
    <w:rsid w:val="007867A0"/>
    <w:rsid w:val="007927F5"/>
    <w:rsid w:val="00802CA0"/>
    <w:rsid w:val="00921CCE"/>
    <w:rsid w:val="009260CD"/>
    <w:rsid w:val="00940A66"/>
    <w:rsid w:val="00952C25"/>
    <w:rsid w:val="009E26DF"/>
    <w:rsid w:val="00A1154D"/>
    <w:rsid w:val="00A2118D"/>
    <w:rsid w:val="00AD0A50"/>
    <w:rsid w:val="00AD76E2"/>
    <w:rsid w:val="00B17020"/>
    <w:rsid w:val="00B20152"/>
    <w:rsid w:val="00B359E4"/>
    <w:rsid w:val="00B57D98"/>
    <w:rsid w:val="00B70850"/>
    <w:rsid w:val="00C066B6"/>
    <w:rsid w:val="00C37BA1"/>
    <w:rsid w:val="00C4674C"/>
    <w:rsid w:val="00C506CF"/>
    <w:rsid w:val="00C52031"/>
    <w:rsid w:val="00C72BED"/>
    <w:rsid w:val="00C9578B"/>
    <w:rsid w:val="00CB0055"/>
    <w:rsid w:val="00D2522B"/>
    <w:rsid w:val="00D25C19"/>
    <w:rsid w:val="00D422DE"/>
    <w:rsid w:val="00D5459D"/>
    <w:rsid w:val="00DA1F4D"/>
    <w:rsid w:val="00DA3F6E"/>
    <w:rsid w:val="00DD172A"/>
    <w:rsid w:val="00DF25F7"/>
    <w:rsid w:val="00E25A26"/>
    <w:rsid w:val="00E4381A"/>
    <w:rsid w:val="00E55D74"/>
    <w:rsid w:val="00F54B62"/>
    <w:rsid w:val="00F60274"/>
    <w:rsid w:val="00F6461C"/>
    <w:rsid w:val="00F77FB9"/>
    <w:rsid w:val="00FB068F"/>
    <w:rsid w:val="00FD2C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C44D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DA3F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59456">
      <w:bodyDiv w:val="1"/>
      <w:marLeft w:val="0"/>
      <w:marRight w:val="0"/>
      <w:marTop w:val="0"/>
      <w:marBottom w:val="0"/>
      <w:divBdr>
        <w:top w:val="none" w:sz="0" w:space="0" w:color="auto"/>
        <w:left w:val="none" w:sz="0" w:space="0" w:color="auto"/>
        <w:bottom w:val="none" w:sz="0" w:space="0" w:color="auto"/>
        <w:right w:val="none" w:sz="0" w:space="0" w:color="auto"/>
      </w:divBdr>
      <w:divsChild>
        <w:div w:id="7510489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www.linkedin.com/in/khushpreet-kaur-276b3822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ush\AppData\Local\Microsoft\Office\16.0\DTS\en-CA%7bAE22872D-DF1A-406B-9CF6-889E62835CE6%7d\%7bF6CF1DB1-A933-4617-A795-CD9B610BDFED%7dtf00546271_win32.dotx"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1F1CE2-D079-4981-A4F5-2A9B68DFA4AF}" type="doc">
      <dgm:prSet loTypeId="urn:microsoft.com/office/officeart/2008/layout/CircularPictureCallout" loCatId="picture" qsTypeId="urn:microsoft.com/office/officeart/2005/8/quickstyle/simple1" qsCatId="simple" csTypeId="urn:microsoft.com/office/officeart/2005/8/colors/colorful2" csCatId="colorful" phldr="1"/>
      <dgm:spPr/>
    </dgm:pt>
    <dgm:pt modelId="{2BC53E03-B696-47A4-BDD0-8C7B3958049C}">
      <dgm:prSet phldrT="[Text]" phldr="1"/>
      <dgm:spPr/>
      <dgm:t>
        <a:bodyPr/>
        <a:lstStyle/>
        <a:p>
          <a:endParaRPr lang="en-CA"/>
        </a:p>
      </dgm:t>
    </dgm:pt>
    <dgm:pt modelId="{54A7671A-E1D0-434B-927C-BAB4EFBF3B78}" type="sibTrans" cxnId="{0D838A08-212C-41D9-B3C6-D84752F7C307}">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dgm:spPr>
      <dgm:t>
        <a:bodyPr/>
        <a:lstStyle/>
        <a:p>
          <a:endParaRPr lang="en-CA"/>
        </a:p>
      </dgm:t>
      <dgm:extLst>
        <a:ext uri="{E40237B7-FDA0-4F09-8148-C483321AD2D9}">
          <dgm14:cNvPr xmlns:dgm14="http://schemas.microsoft.com/office/drawing/2010/diagram" id="0" name="" descr="A person taking a selfie&#10;&#10;Description automatically generated"/>
        </a:ext>
      </dgm:extLst>
    </dgm:pt>
    <dgm:pt modelId="{CC6F2267-AA9D-4BAB-A5DC-22B6F864A6F3}" type="parTrans" cxnId="{0D838A08-212C-41D9-B3C6-D84752F7C307}">
      <dgm:prSet/>
      <dgm:spPr/>
    </dgm:pt>
    <dgm:pt modelId="{2351DCEE-CCFC-4DD5-8366-034AEC28F2F7}" type="pres">
      <dgm:prSet presAssocID="{221F1CE2-D079-4981-A4F5-2A9B68DFA4AF}" presName="Name0" presStyleCnt="0">
        <dgm:presLayoutVars>
          <dgm:chMax val="7"/>
          <dgm:chPref val="7"/>
          <dgm:dir/>
        </dgm:presLayoutVars>
      </dgm:prSet>
      <dgm:spPr/>
    </dgm:pt>
    <dgm:pt modelId="{368E8A06-2EDE-45F9-A506-571607446565}" type="pres">
      <dgm:prSet presAssocID="{221F1CE2-D079-4981-A4F5-2A9B68DFA4AF}" presName="Name1" presStyleCnt="0"/>
      <dgm:spPr/>
    </dgm:pt>
    <dgm:pt modelId="{EA1568EC-5B7D-49B9-8CC3-728D3167496B}" type="pres">
      <dgm:prSet presAssocID="{54A7671A-E1D0-434B-927C-BAB4EFBF3B78}" presName="picture_1" presStyleCnt="0"/>
      <dgm:spPr/>
    </dgm:pt>
    <dgm:pt modelId="{E4DBC466-5D1F-4234-ACE5-E5770187768E}" type="pres">
      <dgm:prSet presAssocID="{54A7671A-E1D0-434B-927C-BAB4EFBF3B78}" presName="pictureRepeatNode" presStyleLbl="alignImgPlace1" presStyleIdx="0" presStyleCnt="1" custScaleX="192110" custScaleY="188486"/>
      <dgm:spPr/>
    </dgm:pt>
    <dgm:pt modelId="{960A90E0-36CD-4BB0-9A94-4FE5A30462D2}" type="pres">
      <dgm:prSet presAssocID="{2BC53E03-B696-47A4-BDD0-8C7B3958049C}" presName="text_1" presStyleLbl="node1" presStyleIdx="0" presStyleCnt="0" custFlipVert="1" custFlipHor="1" custScaleX="55434" custScaleY="19683" custLinFactX="109192" custLinFactY="-104670" custLinFactNeighborX="200000" custLinFactNeighborY="-200000">
        <dgm:presLayoutVars>
          <dgm:bulletEnabled val="1"/>
        </dgm:presLayoutVars>
      </dgm:prSet>
      <dgm:spPr/>
    </dgm:pt>
  </dgm:ptLst>
  <dgm:cxnLst>
    <dgm:cxn modelId="{0D838A08-212C-41D9-B3C6-D84752F7C307}" srcId="{221F1CE2-D079-4981-A4F5-2A9B68DFA4AF}" destId="{2BC53E03-B696-47A4-BDD0-8C7B3958049C}" srcOrd="0" destOrd="0" parTransId="{CC6F2267-AA9D-4BAB-A5DC-22B6F864A6F3}" sibTransId="{54A7671A-E1D0-434B-927C-BAB4EFBF3B78}"/>
    <dgm:cxn modelId="{9038DC80-F303-4A09-92A4-356BFA769E05}" type="presOf" srcId="{221F1CE2-D079-4981-A4F5-2A9B68DFA4AF}" destId="{2351DCEE-CCFC-4DD5-8366-034AEC28F2F7}" srcOrd="0" destOrd="0" presId="urn:microsoft.com/office/officeart/2008/layout/CircularPictureCallout"/>
    <dgm:cxn modelId="{156439A2-1E72-42E3-9E8A-1F446A8AE65A}" type="presOf" srcId="{2BC53E03-B696-47A4-BDD0-8C7B3958049C}" destId="{960A90E0-36CD-4BB0-9A94-4FE5A30462D2}" srcOrd="0" destOrd="0" presId="urn:microsoft.com/office/officeart/2008/layout/CircularPictureCallout"/>
    <dgm:cxn modelId="{DA81BCA3-2731-4E2B-A2FA-D27182902779}" type="presOf" srcId="{54A7671A-E1D0-434B-927C-BAB4EFBF3B78}" destId="{E4DBC466-5D1F-4234-ACE5-E5770187768E}" srcOrd="0" destOrd="0" presId="urn:microsoft.com/office/officeart/2008/layout/CircularPictureCallout"/>
    <dgm:cxn modelId="{EE3E9574-55CD-4CAB-BE4D-0A55E8BE58A5}" type="presParOf" srcId="{2351DCEE-CCFC-4DD5-8366-034AEC28F2F7}" destId="{368E8A06-2EDE-45F9-A506-571607446565}" srcOrd="0" destOrd="0" presId="urn:microsoft.com/office/officeart/2008/layout/CircularPictureCallout"/>
    <dgm:cxn modelId="{E1AFBF02-C7C2-452E-8898-E1A3F712F882}" type="presParOf" srcId="{368E8A06-2EDE-45F9-A506-571607446565}" destId="{EA1568EC-5B7D-49B9-8CC3-728D3167496B}" srcOrd="0" destOrd="0" presId="urn:microsoft.com/office/officeart/2008/layout/CircularPictureCallout"/>
    <dgm:cxn modelId="{68DC627B-74F2-48C0-8AD3-7715EFC58A0B}" type="presParOf" srcId="{EA1568EC-5B7D-49B9-8CC3-728D3167496B}" destId="{E4DBC466-5D1F-4234-ACE5-E5770187768E}" srcOrd="0" destOrd="0" presId="urn:microsoft.com/office/officeart/2008/layout/CircularPictureCallout"/>
    <dgm:cxn modelId="{2331A230-C69B-4EAC-80A1-4F4922E2A6D4}" type="presParOf" srcId="{368E8A06-2EDE-45F9-A506-571607446565}" destId="{960A90E0-36CD-4BB0-9A94-4FE5A30462D2}" srcOrd="1" destOrd="0" presId="urn:microsoft.com/office/officeart/2008/layout/CircularPictureCallou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DBC466-5D1F-4234-ACE5-E5770187768E}">
      <dsp:nvSpPr>
        <dsp:cNvPr id="0" name=""/>
        <dsp:cNvSpPr/>
      </dsp:nvSpPr>
      <dsp:spPr>
        <a:xfrm>
          <a:off x="42210" y="24450"/>
          <a:ext cx="2055528" cy="201675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000" r="-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0A90E0-36CD-4BB0-9A94-4FE5A30462D2}">
      <dsp:nvSpPr>
        <dsp:cNvPr id="0" name=""/>
        <dsp:cNvSpPr/>
      </dsp:nvSpPr>
      <dsp:spPr>
        <a:xfrm flipH="1" flipV="1">
          <a:off x="1760346" y="132028"/>
          <a:ext cx="379603" cy="6949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222250">
            <a:lnSpc>
              <a:spcPct val="90000"/>
            </a:lnSpc>
            <a:spcBef>
              <a:spcPct val="0"/>
            </a:spcBef>
            <a:spcAft>
              <a:spcPct val="35000"/>
            </a:spcAft>
            <a:buNone/>
          </a:pPr>
          <a:endParaRPr lang="en-CA" sz="500" kern="1200"/>
        </a:p>
      </dsp:txBody>
      <dsp:txXfrm rot="10800000">
        <a:off x="1760346" y="132028"/>
        <a:ext cx="379603" cy="69499"/>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9E2F6501544279DD537514B124D05"/>
        <w:category>
          <w:name w:val="General"/>
          <w:gallery w:val="placeholder"/>
        </w:category>
        <w:types>
          <w:type w:val="bbPlcHdr"/>
        </w:types>
        <w:behaviors>
          <w:behavior w:val="content"/>
        </w:behaviors>
        <w:guid w:val="{D6D683DE-AB79-44D0-838A-A938A3358337}"/>
      </w:docPartPr>
      <w:docPartBody>
        <w:p w:rsidR="00205052" w:rsidRDefault="00205052">
          <w:pPr>
            <w:pStyle w:val="1739E2F6501544279DD537514B124D05"/>
          </w:pPr>
          <w:r w:rsidRPr="00D5459D">
            <w:t>Profile</w:t>
          </w:r>
        </w:p>
      </w:docPartBody>
    </w:docPart>
    <w:docPart>
      <w:docPartPr>
        <w:name w:val="250F28B40158499BAD9CFB5662DFEEA6"/>
        <w:category>
          <w:name w:val="General"/>
          <w:gallery w:val="placeholder"/>
        </w:category>
        <w:types>
          <w:type w:val="bbPlcHdr"/>
        </w:types>
        <w:behaviors>
          <w:behavior w:val="content"/>
        </w:behaviors>
        <w:guid w:val="{26F249FC-CBB5-4ECB-B993-8469670F4EC3}"/>
      </w:docPartPr>
      <w:docPartBody>
        <w:p w:rsidR="00205052" w:rsidRDefault="00205052">
          <w:pPr>
            <w:pStyle w:val="250F28B40158499BAD9CFB5662DFEEA6"/>
          </w:pPr>
          <w:r w:rsidRPr="00CB0055">
            <w:t>Contact</w:t>
          </w:r>
        </w:p>
      </w:docPartBody>
    </w:docPart>
    <w:docPart>
      <w:docPartPr>
        <w:name w:val="1CA7317BD5EA4C0184B38DD42FA1B4AC"/>
        <w:category>
          <w:name w:val="General"/>
          <w:gallery w:val="placeholder"/>
        </w:category>
        <w:types>
          <w:type w:val="bbPlcHdr"/>
        </w:types>
        <w:behaviors>
          <w:behavior w:val="content"/>
        </w:behaviors>
        <w:guid w:val="{7A645232-FAC2-4A83-AB3D-599FEA9ABF7B}"/>
      </w:docPartPr>
      <w:docPartBody>
        <w:p w:rsidR="00205052" w:rsidRDefault="00205052">
          <w:pPr>
            <w:pStyle w:val="1CA7317BD5EA4C0184B38DD42FA1B4AC"/>
          </w:pPr>
          <w:r w:rsidRPr="004D3011">
            <w:t>PHONE:</w:t>
          </w:r>
        </w:p>
      </w:docPartBody>
    </w:docPart>
    <w:docPart>
      <w:docPartPr>
        <w:name w:val="CC3B44EB40E844899F26375675CE28EE"/>
        <w:category>
          <w:name w:val="General"/>
          <w:gallery w:val="placeholder"/>
        </w:category>
        <w:types>
          <w:type w:val="bbPlcHdr"/>
        </w:types>
        <w:behaviors>
          <w:behavior w:val="content"/>
        </w:behaviors>
        <w:guid w:val="{809A1C86-5B84-42ED-B637-28073EDFF82E}"/>
      </w:docPartPr>
      <w:docPartBody>
        <w:p w:rsidR="00205052" w:rsidRDefault="00205052">
          <w:pPr>
            <w:pStyle w:val="CC3B44EB40E844899F26375675CE28EE"/>
          </w:pPr>
          <w:r w:rsidRPr="004D3011">
            <w:t>EMAIL:</w:t>
          </w:r>
        </w:p>
      </w:docPartBody>
    </w:docPart>
    <w:docPart>
      <w:docPartPr>
        <w:name w:val="FA9DE86D49A34F5BA3C89837123F812B"/>
        <w:category>
          <w:name w:val="General"/>
          <w:gallery w:val="placeholder"/>
        </w:category>
        <w:types>
          <w:type w:val="bbPlcHdr"/>
        </w:types>
        <w:behaviors>
          <w:behavior w:val="content"/>
        </w:behaviors>
        <w:guid w:val="{C63F5C7F-F444-47CD-9D19-B0F8F0156FA7}"/>
      </w:docPartPr>
      <w:docPartBody>
        <w:p w:rsidR="00205052" w:rsidRDefault="00205052">
          <w:pPr>
            <w:pStyle w:val="FA9DE86D49A34F5BA3C89837123F812B"/>
          </w:pPr>
          <w:r w:rsidRPr="00036450">
            <w:t>EDUCATION</w:t>
          </w:r>
        </w:p>
      </w:docPartBody>
    </w:docPart>
    <w:docPart>
      <w:docPartPr>
        <w:name w:val="6DA2B758C45C4AB78E7ED4038003FA6A"/>
        <w:category>
          <w:name w:val="General"/>
          <w:gallery w:val="placeholder"/>
        </w:category>
        <w:types>
          <w:type w:val="bbPlcHdr"/>
        </w:types>
        <w:behaviors>
          <w:behavior w:val="content"/>
        </w:behaviors>
        <w:guid w:val="{F5043B02-8434-4FBA-A7C1-04763FB527B0}"/>
      </w:docPartPr>
      <w:docPartBody>
        <w:p w:rsidR="00205052" w:rsidRDefault="00205052">
          <w:pPr>
            <w:pStyle w:val="6DA2B758C45C4AB78E7ED4038003FA6A"/>
          </w:pPr>
          <w:r w:rsidRPr="00036450">
            <w:t>WORK EXPERIENCE</w:t>
          </w:r>
        </w:p>
      </w:docPartBody>
    </w:docPart>
    <w:docPart>
      <w:docPartPr>
        <w:name w:val="5DFA5040A80D46D4986553CA1879B789"/>
        <w:category>
          <w:name w:val="General"/>
          <w:gallery w:val="placeholder"/>
        </w:category>
        <w:types>
          <w:type w:val="bbPlcHdr"/>
        </w:types>
        <w:behaviors>
          <w:behavior w:val="content"/>
        </w:behaviors>
        <w:guid w:val="{DA43B368-3B90-4387-9ABD-53850407BA6B}"/>
      </w:docPartPr>
      <w:docPartBody>
        <w:p w:rsidR="00205052" w:rsidRDefault="00205052">
          <w:pPr>
            <w:pStyle w:val="5DFA5040A80D46D4986553CA1879B789"/>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052"/>
    <w:rsid w:val="002050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FDABB497A740EBBE42A0EE88F33672">
    <w:name w:val="75FDABB497A740EBBE42A0EE88F33672"/>
  </w:style>
  <w:style w:type="paragraph" w:customStyle="1" w:styleId="E9F19E746B574655B12F9A92D4089865">
    <w:name w:val="E9F19E746B574655B12F9A92D4089865"/>
  </w:style>
  <w:style w:type="paragraph" w:customStyle="1" w:styleId="1739E2F6501544279DD537514B124D05">
    <w:name w:val="1739E2F6501544279DD537514B124D05"/>
  </w:style>
  <w:style w:type="paragraph" w:customStyle="1" w:styleId="8B0839A432C14D76918D058D8463CC46">
    <w:name w:val="8B0839A432C14D76918D058D8463CC46"/>
  </w:style>
  <w:style w:type="paragraph" w:customStyle="1" w:styleId="250F28B40158499BAD9CFB5662DFEEA6">
    <w:name w:val="250F28B40158499BAD9CFB5662DFEEA6"/>
  </w:style>
  <w:style w:type="paragraph" w:customStyle="1" w:styleId="1CA7317BD5EA4C0184B38DD42FA1B4AC">
    <w:name w:val="1CA7317BD5EA4C0184B38DD42FA1B4AC"/>
  </w:style>
  <w:style w:type="paragraph" w:customStyle="1" w:styleId="40A2C1181F144894BF6380B596EF9D44">
    <w:name w:val="40A2C1181F144894BF6380B596EF9D44"/>
  </w:style>
  <w:style w:type="paragraph" w:customStyle="1" w:styleId="80C10D8573DA43ABA2AED10D124970DA">
    <w:name w:val="80C10D8573DA43ABA2AED10D124970DA"/>
  </w:style>
  <w:style w:type="paragraph" w:customStyle="1" w:styleId="3CA63F15E55740699E05B973C65BD599">
    <w:name w:val="3CA63F15E55740699E05B973C65BD599"/>
  </w:style>
  <w:style w:type="paragraph" w:customStyle="1" w:styleId="CC3B44EB40E844899F26375675CE28EE">
    <w:name w:val="CC3B44EB40E844899F26375675CE28EE"/>
  </w:style>
  <w:style w:type="character" w:styleId="Hyperlink">
    <w:name w:val="Hyperlink"/>
    <w:basedOn w:val="DefaultParagraphFont"/>
    <w:uiPriority w:val="99"/>
    <w:unhideWhenUsed/>
    <w:rPr>
      <w:color w:val="C45911" w:themeColor="accent2" w:themeShade="BF"/>
      <w:u w:val="single"/>
    </w:rPr>
  </w:style>
  <w:style w:type="paragraph" w:customStyle="1" w:styleId="F3E59018FE294E27BC9FE34E37654075">
    <w:name w:val="F3E59018FE294E27BC9FE34E37654075"/>
  </w:style>
  <w:style w:type="paragraph" w:customStyle="1" w:styleId="7FBEAB8E6FEE4AC0A3396E049FAE87E5">
    <w:name w:val="7FBEAB8E6FEE4AC0A3396E049FAE87E5"/>
  </w:style>
  <w:style w:type="paragraph" w:customStyle="1" w:styleId="5F709F096A4F46F68D4C52E94CDE3455">
    <w:name w:val="5F709F096A4F46F68D4C52E94CDE3455"/>
  </w:style>
  <w:style w:type="paragraph" w:customStyle="1" w:styleId="A92F5BBC0C244B7685795ABFF12E84C1">
    <w:name w:val="A92F5BBC0C244B7685795ABFF12E84C1"/>
  </w:style>
  <w:style w:type="paragraph" w:customStyle="1" w:styleId="BAF44CB45227416CAC2ACA7B8872B4FD">
    <w:name w:val="BAF44CB45227416CAC2ACA7B8872B4FD"/>
  </w:style>
  <w:style w:type="paragraph" w:customStyle="1" w:styleId="347E21D7CB1C4DA8AC699DB774552C38">
    <w:name w:val="347E21D7CB1C4DA8AC699DB774552C38"/>
  </w:style>
  <w:style w:type="paragraph" w:customStyle="1" w:styleId="FA9DE86D49A34F5BA3C89837123F812B">
    <w:name w:val="FA9DE86D49A34F5BA3C89837123F812B"/>
  </w:style>
  <w:style w:type="paragraph" w:customStyle="1" w:styleId="65B42BED02864A1BBD1C2DFFB867092C">
    <w:name w:val="65B42BED02864A1BBD1C2DFFB867092C"/>
  </w:style>
  <w:style w:type="paragraph" w:customStyle="1" w:styleId="893922D5F53041D49FDAD3FDA773B8D6">
    <w:name w:val="893922D5F53041D49FDAD3FDA773B8D6"/>
  </w:style>
  <w:style w:type="paragraph" w:customStyle="1" w:styleId="5C4B852466B84F8BB877A4065043F8E2">
    <w:name w:val="5C4B852466B84F8BB877A4065043F8E2"/>
  </w:style>
  <w:style w:type="paragraph" w:customStyle="1" w:styleId="C241E0EB598648A8ACAD0B293017732A">
    <w:name w:val="C241E0EB598648A8ACAD0B293017732A"/>
  </w:style>
  <w:style w:type="paragraph" w:customStyle="1" w:styleId="E06C8F6637A94D3BA44CF3FA5747C99A">
    <w:name w:val="E06C8F6637A94D3BA44CF3FA5747C99A"/>
  </w:style>
  <w:style w:type="paragraph" w:customStyle="1" w:styleId="B466E6E12AD34EAFA3915EA8809E2567">
    <w:name w:val="B466E6E12AD34EAFA3915EA8809E2567"/>
  </w:style>
  <w:style w:type="paragraph" w:customStyle="1" w:styleId="9390786D809F48C699E1B5C306EE372C">
    <w:name w:val="9390786D809F48C699E1B5C306EE372C"/>
  </w:style>
  <w:style w:type="paragraph" w:customStyle="1" w:styleId="6DA2B758C45C4AB78E7ED4038003FA6A">
    <w:name w:val="6DA2B758C45C4AB78E7ED4038003FA6A"/>
  </w:style>
  <w:style w:type="paragraph" w:customStyle="1" w:styleId="9C66BCF42D634FDFB7EBED3374708BFE">
    <w:name w:val="9C66BCF42D634FDFB7EBED3374708BFE"/>
  </w:style>
  <w:style w:type="paragraph" w:customStyle="1" w:styleId="F1B48658B6AC47CDA02B329D4B7D137C">
    <w:name w:val="F1B48658B6AC47CDA02B329D4B7D137C"/>
  </w:style>
  <w:style w:type="paragraph" w:customStyle="1" w:styleId="73B9A0960C51489B8DA1FC12D216720F">
    <w:name w:val="73B9A0960C51489B8DA1FC12D216720F"/>
  </w:style>
  <w:style w:type="paragraph" w:customStyle="1" w:styleId="48A5F3DC52E8495B89FF8E6DB4E4EC5A">
    <w:name w:val="48A5F3DC52E8495B89FF8E6DB4E4EC5A"/>
  </w:style>
  <w:style w:type="paragraph" w:customStyle="1" w:styleId="94B31A1C1AA34597912ABF76573B5CB5">
    <w:name w:val="94B31A1C1AA34597912ABF76573B5CB5"/>
  </w:style>
  <w:style w:type="paragraph" w:customStyle="1" w:styleId="FA7146CC60494A7EBEE6F51A399E1F3D">
    <w:name w:val="FA7146CC60494A7EBEE6F51A399E1F3D"/>
  </w:style>
  <w:style w:type="paragraph" w:customStyle="1" w:styleId="4D309A2BB4AD4920859EBB7F9305EF46">
    <w:name w:val="4D309A2BB4AD4920859EBB7F9305EF46"/>
  </w:style>
  <w:style w:type="paragraph" w:customStyle="1" w:styleId="ABB99C0A4F1B46769D0BAC1B4B5E28A1">
    <w:name w:val="ABB99C0A4F1B46769D0BAC1B4B5E28A1"/>
  </w:style>
  <w:style w:type="paragraph" w:customStyle="1" w:styleId="3B1C621857734794AAF1CAC73AF63859">
    <w:name w:val="3B1C621857734794AAF1CAC73AF63859"/>
  </w:style>
  <w:style w:type="paragraph" w:customStyle="1" w:styleId="26414ED2CA3C45F8BD4AC6D22F393A8F">
    <w:name w:val="26414ED2CA3C45F8BD4AC6D22F393A8F"/>
  </w:style>
  <w:style w:type="paragraph" w:customStyle="1" w:styleId="AC753BD32AA5478C9F9BBE741F17A356">
    <w:name w:val="AC753BD32AA5478C9F9BBE741F17A356"/>
  </w:style>
  <w:style w:type="paragraph" w:customStyle="1" w:styleId="D0D3B92F23A64BFF80C3F97150E8B29E">
    <w:name w:val="D0D3B92F23A64BFF80C3F97150E8B29E"/>
  </w:style>
  <w:style w:type="paragraph" w:customStyle="1" w:styleId="FF5D8EB5322547DA870949593040C397">
    <w:name w:val="FF5D8EB5322547DA870949593040C397"/>
  </w:style>
  <w:style w:type="paragraph" w:customStyle="1" w:styleId="2EBE885158E4485A9CEF950FB019F163">
    <w:name w:val="2EBE885158E4485A9CEF950FB019F163"/>
  </w:style>
  <w:style w:type="paragraph" w:customStyle="1" w:styleId="A6CFC9D4679F483EA316FA2B667E1DAC">
    <w:name w:val="A6CFC9D4679F483EA316FA2B667E1DAC"/>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Cs w:val="26"/>
      <w:lang w:val="en-US" w:eastAsia="ja-JP"/>
      <w14:ligatures w14:val="none"/>
    </w:rPr>
  </w:style>
  <w:style w:type="paragraph" w:customStyle="1" w:styleId="5DFA5040A80D46D4986553CA1879B789">
    <w:name w:val="5DFA5040A80D46D4986553CA1879B789"/>
  </w:style>
  <w:style w:type="paragraph" w:customStyle="1" w:styleId="A5969975AE2F4139BCB057F8AD80FAB6">
    <w:name w:val="A5969975AE2F4139BCB057F8AD80FAB6"/>
    <w:rsid w:val="00205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{F6CF1DB1-A933-4617-A795-CD9B610BDFED}tf00546271_win32</Template>
  <TotalTime>0</TotalTime>
  <Pages>1</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2023-09-07T19:49:00Z</dcterms:created>
  <dcterms:modified xsi:type="dcterms:W3CDTF">2023-09-07T19:49:00Z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1c8e56b9-d89a-432d-b324-c40dab4057b1</vt:lpwstr>
  </property>
</Properties>
</file>